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5EE98" w14:textId="281EC9A2" w:rsidR="00201A13" w:rsidRPr="00201A13" w:rsidRDefault="007B0C61" w:rsidP="00201A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Tutorial</w:t>
      </w:r>
      <w:r w:rsidR="00724668">
        <w:rPr>
          <w:b/>
          <w:sz w:val="28"/>
          <w:szCs w:val="28"/>
        </w:rPr>
        <w:t xml:space="preserve"> </w:t>
      </w:r>
      <w:r w:rsidR="00201A13">
        <w:rPr>
          <w:b/>
          <w:sz w:val="28"/>
          <w:szCs w:val="28"/>
        </w:rPr>
        <w:t>7</w:t>
      </w:r>
      <w:r w:rsidR="001D2CC3">
        <w:rPr>
          <w:b/>
          <w:sz w:val="28"/>
          <w:szCs w:val="28"/>
        </w:rPr>
        <w:t xml:space="preserve">: </w:t>
      </w:r>
      <w:r w:rsidR="00201A13" w:rsidRPr="00201A13">
        <w:rPr>
          <w:b/>
          <w:sz w:val="28"/>
          <w:szCs w:val="28"/>
        </w:rPr>
        <w:t>Submit a MEP file for inclusion in T-BAS portal</w:t>
      </w:r>
    </w:p>
    <w:p w14:paraId="2C5FFFA0" w14:textId="7AA0DCC8" w:rsidR="007B0C61" w:rsidRDefault="007B0C61" w:rsidP="00266DDF">
      <w:pPr>
        <w:jc w:val="center"/>
        <w:rPr>
          <w:b/>
          <w:sz w:val="28"/>
          <w:szCs w:val="28"/>
        </w:rPr>
      </w:pPr>
    </w:p>
    <w:p w14:paraId="79DE6AF9" w14:textId="4B5D1BF3" w:rsidR="00815866" w:rsidRDefault="00201A13">
      <w:r>
        <w:t xml:space="preserve">This tutorial demonstrates how to add a </w:t>
      </w:r>
      <w:r w:rsidR="003F761B">
        <w:t>custom</w:t>
      </w:r>
      <w:r w:rsidR="003F761B">
        <w:t xml:space="preserve"> </w:t>
      </w:r>
      <w:r>
        <w:t>tree to the T-BAS portal. This particular example is a continuation of Tutorial 6 but the steps apply to any completed tree run.</w:t>
      </w:r>
    </w:p>
    <w:p w14:paraId="456CC571" w14:textId="77777777" w:rsidR="00201A13" w:rsidRDefault="00201A13"/>
    <w:p w14:paraId="10A5C8E5" w14:textId="77777777" w:rsidR="00F20AA7" w:rsidRDefault="00735666" w:rsidP="009355CD">
      <w:pPr>
        <w:pStyle w:val="ListParagraph"/>
        <w:numPr>
          <w:ilvl w:val="0"/>
          <w:numId w:val="2"/>
        </w:numPr>
      </w:pPr>
      <w:r>
        <w:t xml:space="preserve">To add this reference set to the T-BAS portal select the </w:t>
      </w:r>
      <w:r w:rsidRPr="009355CD">
        <w:rPr>
          <w:b/>
        </w:rPr>
        <w:t>Add to T-BAS portal</w:t>
      </w:r>
      <w:r>
        <w:t xml:space="preserve"> link.</w:t>
      </w:r>
    </w:p>
    <w:p w14:paraId="4318AA6B" w14:textId="77777777" w:rsidR="00326177" w:rsidRDefault="002050D4" w:rsidP="0032617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22502E54" wp14:editId="790E108C">
                <wp:simplePos x="0" y="0"/>
                <wp:positionH relativeFrom="column">
                  <wp:posOffset>0</wp:posOffset>
                </wp:positionH>
                <wp:positionV relativeFrom="paragraph">
                  <wp:posOffset>192014</wp:posOffset>
                </wp:positionV>
                <wp:extent cx="5943600" cy="4195445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95445"/>
                          <a:chOff x="0" y="0"/>
                          <a:chExt cx="5943600" cy="419544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95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Down Arrow 17"/>
                        <wps:cNvSpPr>
                          <a:spLocks/>
                        </wps:cNvSpPr>
                        <wps:spPr>
                          <a:xfrm rot="16200000">
                            <a:off x="468214" y="2655595"/>
                            <a:ext cx="165735" cy="28702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0E097" id="Group 39" o:spid="_x0000_s1026" style="position:absolute;margin-left:0;margin-top:15.1pt;width:468pt;height:330.35pt;z-index:251654656" coordsize="59436,4195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">
                <v:shape id="Picture 29" o:spid="_x0000_s1027" type="#_x0000_t75" style="position:absolute;width:59436;height:419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">
                  <v:imagedata r:id="rId37" o:title=""/>
                </v:shape>
                <v:shape id="Down Arrow 17" o:spid="_x0000_s1028" type="#_x0000_t67" style="position:absolute;left:4681;top:26556;width:1657;height:287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" adj="15364" fillcolor="red" stroked="f" strokeweight="1pt"/>
              </v:group>
            </w:pict>
          </mc:Fallback>
        </mc:AlternateContent>
      </w:r>
    </w:p>
    <w:p w14:paraId="244EB1AD" w14:textId="77777777" w:rsidR="00C67D07" w:rsidRDefault="00C67D07" w:rsidP="00F20AA7"/>
    <w:p w14:paraId="7A02F56A" w14:textId="77777777" w:rsidR="00D77438" w:rsidRDefault="00D77438"/>
    <w:p w14:paraId="5E8DCCDB" w14:textId="77777777" w:rsidR="004F35C7" w:rsidRDefault="004F35C7">
      <w:r>
        <w:br w:type="page"/>
      </w:r>
    </w:p>
    <w:p w14:paraId="00F8D663" w14:textId="77777777" w:rsidR="001354FC" w:rsidRDefault="00FD11D9" w:rsidP="009355CD">
      <w:pPr>
        <w:pStyle w:val="ListParagraph"/>
        <w:numPr>
          <w:ilvl w:val="0"/>
          <w:numId w:val="2"/>
        </w:numPr>
      </w:pPr>
      <w:r>
        <w:lastRenderedPageBreak/>
        <w:t xml:space="preserve">The following form </w:t>
      </w:r>
      <w:r w:rsidR="00AE37A0">
        <w:t>will appear.</w:t>
      </w:r>
    </w:p>
    <w:p w14:paraId="65454BDC" w14:textId="77777777" w:rsidR="00A148FD" w:rsidRDefault="00A148FD" w:rsidP="00F20AA7"/>
    <w:p w14:paraId="2E7C2418" w14:textId="77777777" w:rsidR="00F82545" w:rsidRDefault="001247C7" w:rsidP="00F20AA7">
      <w:r>
        <w:rPr>
          <w:noProof/>
        </w:rPr>
        <w:drawing>
          <wp:inline distT="0" distB="0" distL="0" distR="0" wp14:anchorId="2B9DC85E" wp14:editId="09B6D8E9">
            <wp:extent cx="5909733" cy="55575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1-19 at 1.33.57 PM.png"/>
                    <pic:cNvPicPr/>
                  </pic:nvPicPr>
                  <pic:blipFill rotWithShape="1">
                    <a:blip r:embed="rId38"/>
                    <a:srcRect l="570"/>
                    <a:stretch/>
                  </pic:blipFill>
                  <pic:spPr bwMode="auto">
                    <a:xfrm>
                      <a:off x="0" y="0"/>
                      <a:ext cx="5909733" cy="555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1849B" w14:textId="77777777" w:rsidR="00F82545" w:rsidRDefault="00F82545">
      <w:r>
        <w:br w:type="page"/>
      </w:r>
    </w:p>
    <w:p w14:paraId="62C930FB" w14:textId="3F962E04" w:rsidR="00F82545" w:rsidRDefault="00AE37A0" w:rsidP="009355CD">
      <w:pPr>
        <w:pStyle w:val="ListParagraph"/>
        <w:numPr>
          <w:ilvl w:val="0"/>
          <w:numId w:val="2"/>
        </w:numPr>
      </w:pPr>
      <w:r>
        <w:lastRenderedPageBreak/>
        <w:t>Here is an example of the form filled out.</w:t>
      </w:r>
      <w:r w:rsidR="004A6D74">
        <w:t xml:space="preserve"> </w:t>
      </w:r>
      <w:r w:rsidR="000C67F8">
        <w:t xml:space="preserve">Note this tree is </w:t>
      </w:r>
      <w:r w:rsidR="000C67F8" w:rsidRPr="009355CD">
        <w:rPr>
          <w:b/>
        </w:rPr>
        <w:t>private</w:t>
      </w:r>
      <w:r w:rsidR="000C67F8">
        <w:t xml:space="preserve"> and shared with only two other people (email list)</w:t>
      </w:r>
      <w:r w:rsidR="00AB4221">
        <w:t>;</w:t>
      </w:r>
      <w:r w:rsidR="000C67F8">
        <w:t xml:space="preserve"> if you want to make it </w:t>
      </w:r>
      <w:r w:rsidR="000C67F8" w:rsidRPr="009355CD">
        <w:rPr>
          <w:b/>
        </w:rPr>
        <w:t>public</w:t>
      </w:r>
      <w:r w:rsidR="000C67F8">
        <w:t xml:space="preserve"> change the selection in the </w:t>
      </w:r>
      <w:r w:rsidR="000C67F8" w:rsidRPr="009355CD">
        <w:rPr>
          <w:b/>
        </w:rPr>
        <w:t>Access level</w:t>
      </w:r>
      <w:r w:rsidR="00AB4221">
        <w:t xml:space="preserve">. Click </w:t>
      </w:r>
      <w:r w:rsidR="00F75F00" w:rsidRPr="0046237A">
        <w:rPr>
          <w:b/>
        </w:rPr>
        <w:t>S</w:t>
      </w:r>
      <w:r w:rsidR="00AB4221" w:rsidRPr="0046237A">
        <w:rPr>
          <w:b/>
        </w:rPr>
        <w:t>ubmit</w:t>
      </w:r>
      <w:r w:rsidR="00AB4221">
        <w:t xml:space="preserve"> at the bottom of the form.</w:t>
      </w:r>
    </w:p>
    <w:p w14:paraId="5B6904FE" w14:textId="77777777" w:rsidR="000C67F8" w:rsidRDefault="000C67F8" w:rsidP="00F20AA7"/>
    <w:p w14:paraId="66F16F1E" w14:textId="77777777" w:rsidR="00F82545" w:rsidRDefault="001D21B5">
      <w:r>
        <w:rPr>
          <w:noProof/>
        </w:rPr>
        <w:drawing>
          <wp:inline distT="0" distB="0" distL="0" distR="0" wp14:anchorId="62AFC83E" wp14:editId="0CA1D582">
            <wp:extent cx="5882054" cy="5467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1-19 at 1.32.24 PM.png"/>
                    <pic:cNvPicPr/>
                  </pic:nvPicPr>
                  <pic:blipFill rotWithShape="1">
                    <a:blip r:embed="rId39"/>
                    <a:srcRect r="1035"/>
                    <a:stretch/>
                  </pic:blipFill>
                  <pic:spPr bwMode="auto">
                    <a:xfrm>
                      <a:off x="0" y="0"/>
                      <a:ext cx="5882054" cy="546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2545">
        <w:br w:type="page"/>
      </w:r>
    </w:p>
    <w:p w14:paraId="5740D2D9" w14:textId="77777777" w:rsidR="003D67C8" w:rsidRDefault="00EA1D9E" w:rsidP="009355CD">
      <w:pPr>
        <w:pStyle w:val="ListParagraph"/>
        <w:numPr>
          <w:ilvl w:val="0"/>
          <w:numId w:val="2"/>
        </w:numPr>
      </w:pPr>
      <w:r>
        <w:lastRenderedPageBreak/>
        <w:t xml:space="preserve">Once </w:t>
      </w:r>
      <w:r w:rsidR="003D67C8">
        <w:t>y</w:t>
      </w:r>
      <w:r>
        <w:t xml:space="preserve">our tree </w:t>
      </w:r>
      <w:r w:rsidR="003D67C8">
        <w:t xml:space="preserve">has been reviewed by T-BAS admin it </w:t>
      </w:r>
      <w:r>
        <w:t xml:space="preserve">will be </w:t>
      </w:r>
      <w:r w:rsidR="006071B1">
        <w:t xml:space="preserve">made </w:t>
      </w:r>
      <w:r>
        <w:t>available for viewing and placement</w:t>
      </w:r>
      <w:r w:rsidR="003D67C8">
        <w:t xml:space="preserve"> by clicking on </w:t>
      </w:r>
      <w:r w:rsidR="003D67C8" w:rsidRPr="009355CD">
        <w:rPr>
          <w:b/>
        </w:rPr>
        <w:t>User Trees</w:t>
      </w:r>
      <w:r w:rsidR="003D67C8">
        <w:t xml:space="preserve"> on the T-BAS start page.</w:t>
      </w:r>
      <w:r>
        <w:t xml:space="preserve"> </w:t>
      </w:r>
      <w:r w:rsidR="007A2C53">
        <w:t>You will receive a</w:t>
      </w:r>
      <w:r w:rsidR="006071B1">
        <w:t xml:space="preserve">n email </w:t>
      </w:r>
      <w:r w:rsidR="007A2C53" w:rsidRPr="007A2C53">
        <w:t xml:space="preserve">notification of the status of </w:t>
      </w:r>
      <w:r w:rsidR="00B94510">
        <w:t>your</w:t>
      </w:r>
      <w:r w:rsidR="007A2C53" w:rsidRPr="007A2C53">
        <w:t xml:space="preserve"> submitted tree and when it is available for use in T</w:t>
      </w:r>
      <w:r w:rsidR="00B94510">
        <w:t>-</w:t>
      </w:r>
      <w:r w:rsidR="007A2C53" w:rsidRPr="007A2C53">
        <w:t>BAS</w:t>
      </w:r>
      <w:r w:rsidR="007A2C53">
        <w:t>.</w:t>
      </w:r>
    </w:p>
    <w:p w14:paraId="6CE5BFD2" w14:textId="77777777" w:rsidR="00BB64CE" w:rsidRDefault="009E36F0" w:rsidP="008F3050"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37888DAE" wp14:editId="0CB0218F">
                <wp:simplePos x="0" y="0"/>
                <wp:positionH relativeFrom="column">
                  <wp:posOffset>-175846</wp:posOffset>
                </wp:positionH>
                <wp:positionV relativeFrom="paragraph">
                  <wp:posOffset>118354</wp:posOffset>
                </wp:positionV>
                <wp:extent cx="5943600" cy="2513965"/>
                <wp:effectExtent l="0" t="0" r="0" b="63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13965"/>
                          <a:chOff x="0" y="0"/>
                          <a:chExt cx="5943600" cy="25139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3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Down Arrow 97"/>
                        <wps:cNvSpPr>
                          <a:spLocks/>
                        </wps:cNvSpPr>
                        <wps:spPr>
                          <a:xfrm>
                            <a:off x="2910254" y="756138"/>
                            <a:ext cx="165735" cy="28702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19AA6" id="Group 40" o:spid="_x0000_s1026" style="position:absolute;margin-left:-13.85pt;margin-top:9.3pt;width:468pt;height:197.95pt;z-index:251630080" coordsize="59436,2513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">
                <v:shape id="Picture 3" o:spid="_x0000_s1027" type="#_x0000_t75" style="position:absolute;width:59436;height:251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">
                  <v:imagedata r:id="rId12" o:title=""/>
                </v:shape>
                <v:shape id="Down Arrow 97" o:spid="_x0000_s1028" type="#_x0000_t67" style="position:absolute;left:29102;top:7561;width:1657;height:2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" adj="15364" fillcolor="red" stroked="f" strokeweight="1pt"/>
              </v:group>
            </w:pict>
          </mc:Fallback>
        </mc:AlternateContent>
      </w:r>
    </w:p>
    <w:p w14:paraId="44FCD832" w14:textId="77777777" w:rsidR="003D67C8" w:rsidRDefault="003D67C8" w:rsidP="00F20AA7"/>
    <w:p w14:paraId="32FEC836" w14:textId="77777777" w:rsidR="009E36F0" w:rsidRDefault="009E36F0" w:rsidP="00F20AA7"/>
    <w:p w14:paraId="7353957B" w14:textId="77777777" w:rsidR="009E36F0" w:rsidRDefault="009E36F0" w:rsidP="00F20AA7"/>
    <w:p w14:paraId="689A9607" w14:textId="77777777" w:rsidR="009E36F0" w:rsidRDefault="009E36F0" w:rsidP="00F20AA7"/>
    <w:p w14:paraId="0D7A7E9C" w14:textId="77777777" w:rsidR="009E36F0" w:rsidRDefault="009E36F0" w:rsidP="00F20AA7"/>
    <w:p w14:paraId="2F57E803" w14:textId="77777777" w:rsidR="009E36F0" w:rsidRDefault="009E36F0" w:rsidP="00F20AA7"/>
    <w:p w14:paraId="5A6C7D8D" w14:textId="77777777" w:rsidR="009E36F0" w:rsidRDefault="009E36F0" w:rsidP="00F20AA7"/>
    <w:p w14:paraId="0F19687C" w14:textId="77777777" w:rsidR="009E36F0" w:rsidRDefault="009E36F0" w:rsidP="00F20AA7"/>
    <w:p w14:paraId="5CCA23DA" w14:textId="77777777" w:rsidR="009E36F0" w:rsidRDefault="009E36F0" w:rsidP="00F20AA7"/>
    <w:p w14:paraId="51CE54FC" w14:textId="77777777" w:rsidR="009E36F0" w:rsidRDefault="009E36F0" w:rsidP="00F20AA7"/>
    <w:p w14:paraId="739F2BDF" w14:textId="77777777" w:rsidR="009E36F0" w:rsidRDefault="009E36F0" w:rsidP="00F20AA7"/>
    <w:p w14:paraId="3C631288" w14:textId="77777777" w:rsidR="009E36F0" w:rsidRDefault="009E36F0" w:rsidP="00F20AA7"/>
    <w:p w14:paraId="3FCAC373" w14:textId="77777777" w:rsidR="009E36F0" w:rsidRDefault="009E36F0" w:rsidP="00F20AA7"/>
    <w:p w14:paraId="60B8D6A9" w14:textId="77777777" w:rsidR="009E36F0" w:rsidRDefault="009E36F0" w:rsidP="00F20AA7"/>
    <w:p w14:paraId="2E1000F7" w14:textId="77777777" w:rsidR="009E36F0" w:rsidRDefault="009E36F0" w:rsidP="00F20AA7"/>
    <w:p w14:paraId="3701C8F7" w14:textId="77777777" w:rsidR="00BB64CE" w:rsidRDefault="00BB64CE" w:rsidP="009355CD">
      <w:pPr>
        <w:ind w:firstLine="360"/>
      </w:pPr>
    </w:p>
    <w:p w14:paraId="5A877F46" w14:textId="77777777" w:rsidR="009355CD" w:rsidRDefault="009355CD" w:rsidP="00F854C1">
      <w:pPr>
        <w:ind w:left="360"/>
        <w:rPr>
          <w:noProof/>
        </w:rPr>
      </w:pPr>
      <w:r>
        <w:t>The</w:t>
      </w:r>
      <w:r w:rsidR="00D2120A">
        <w:t xml:space="preserve"> </w:t>
      </w:r>
      <w:r w:rsidR="007402A5" w:rsidRPr="007402A5">
        <w:rPr>
          <w:b/>
          <w:i/>
        </w:rPr>
        <w:t xml:space="preserve">Ramularia </w:t>
      </w:r>
      <w:r w:rsidR="007402A5" w:rsidRPr="007402A5">
        <w:rPr>
          <w:b/>
        </w:rPr>
        <w:t>species complex</w:t>
      </w:r>
      <w:r w:rsidR="00D2120A">
        <w:t xml:space="preserve"> tree</w:t>
      </w:r>
      <w:r>
        <w:t xml:space="preserve"> </w:t>
      </w:r>
      <w:r w:rsidR="00FE13E4">
        <w:t>will be</w:t>
      </w:r>
      <w:r>
        <w:t xml:space="preserve"> </w:t>
      </w:r>
      <w:r w:rsidR="00FE13E4">
        <w:t xml:space="preserve">listed under </w:t>
      </w:r>
      <w:r w:rsidR="00FE13E4" w:rsidRPr="0091653E">
        <w:rPr>
          <w:b/>
        </w:rPr>
        <w:t>User Trees</w:t>
      </w:r>
      <w:r w:rsidR="00FE13E4">
        <w:t xml:space="preserve"> and </w:t>
      </w:r>
      <w:r>
        <w:t xml:space="preserve">available </w:t>
      </w:r>
      <w:r w:rsidR="008A27B8">
        <w:t xml:space="preserve">for viewing </w:t>
      </w:r>
      <w:r w:rsidR="005779A9">
        <w:t xml:space="preserve">reference data files or </w:t>
      </w:r>
      <w:r w:rsidR="008A27B8">
        <w:t>plac</w:t>
      </w:r>
      <w:r w:rsidR="005779A9">
        <w:t xml:space="preserve">ing unknowns </w:t>
      </w:r>
      <w:r w:rsidR="00F854C1">
        <w:t>by clicking on the bullet</w:t>
      </w:r>
      <w:r w:rsidR="00D2120A">
        <w:t>.</w:t>
      </w:r>
      <w:r w:rsidR="00D2120A" w:rsidRPr="00D2120A">
        <w:rPr>
          <w:noProof/>
        </w:rPr>
        <w:t xml:space="preserve"> </w:t>
      </w:r>
      <w:bookmarkStart w:id="0" w:name="_GoBack"/>
      <w:bookmarkEnd w:id="0"/>
    </w:p>
    <w:p w14:paraId="1B2A8E94" w14:textId="77777777" w:rsidR="00BB64CE" w:rsidRDefault="00BB64CE" w:rsidP="009355CD">
      <w:pPr>
        <w:ind w:firstLine="360"/>
      </w:pPr>
    </w:p>
    <w:p w14:paraId="4AAC77B1" w14:textId="77777777" w:rsidR="009355CD" w:rsidRDefault="009E36F0" w:rsidP="009355CD">
      <w:pPr>
        <w:ind w:left="360"/>
      </w:pPr>
      <w:r w:rsidRPr="00641213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C041A27" wp14:editId="246C34A5">
                <wp:simplePos x="0" y="0"/>
                <wp:positionH relativeFrom="column">
                  <wp:posOffset>-52754</wp:posOffset>
                </wp:positionH>
                <wp:positionV relativeFrom="paragraph">
                  <wp:posOffset>86799</wp:posOffset>
                </wp:positionV>
                <wp:extent cx="5943600" cy="2213113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2213113"/>
                          <a:chOff x="0" y="0"/>
                          <a:chExt cx="5943600" cy="20961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6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Down Arrow 27"/>
                        <wps:cNvSpPr>
                          <a:spLocks/>
                        </wps:cNvSpPr>
                        <wps:spPr>
                          <a:xfrm rot="16200000">
                            <a:off x="908264" y="1448311"/>
                            <a:ext cx="165735" cy="28702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5B615" id="Group 4" o:spid="_x0000_s1026" style="position:absolute;margin-left:-4.15pt;margin-top:6.85pt;width:468pt;height:174.25pt;z-index:251687424;mso-width-relative:margin;mso-height-relative:margin" coordsize="59436,209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">
                <v:shape id="Picture 10" o:spid="_x0000_s1027" type="#_x0000_t75" style="position:absolute;width:59436;height:209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">
                  <v:imagedata r:id="rId42" o:title=""/>
                </v:shape>
                <v:shape id="Down Arrow 27" o:spid="_x0000_s1028" type="#_x0000_t67" style="position:absolute;left:9082;top:14483;width:1657;height:2870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" adj="15364" fillcolor="red" stroked="f" strokeweight="1pt"/>
              </v:group>
            </w:pict>
          </mc:Fallback>
        </mc:AlternateContent>
      </w:r>
    </w:p>
    <w:p w14:paraId="5578966B" w14:textId="77777777" w:rsidR="00D54CEA" w:rsidRDefault="00D54CEA" w:rsidP="00F20AA7"/>
    <w:sectPr w:rsidR="00D54CEA" w:rsidSect="00D50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32D221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1D385C"/>
    <w:multiLevelType w:val="hybridMultilevel"/>
    <w:tmpl w:val="9B6C10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81E98"/>
    <w:multiLevelType w:val="hybridMultilevel"/>
    <w:tmpl w:val="CC264C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764CF8"/>
    <w:multiLevelType w:val="hybridMultilevel"/>
    <w:tmpl w:val="8B8637B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2C13E4"/>
    <w:multiLevelType w:val="hybridMultilevel"/>
    <w:tmpl w:val="67FEFA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665C11"/>
    <w:multiLevelType w:val="hybridMultilevel"/>
    <w:tmpl w:val="64765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attachedTemplate r:id="rId1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BE7"/>
    <w:rsid w:val="00000D81"/>
    <w:rsid w:val="00006AC8"/>
    <w:rsid w:val="00015C32"/>
    <w:rsid w:val="00023B83"/>
    <w:rsid w:val="00023D53"/>
    <w:rsid w:val="000277E0"/>
    <w:rsid w:val="00030E3F"/>
    <w:rsid w:val="000350FB"/>
    <w:rsid w:val="0004361E"/>
    <w:rsid w:val="000508ED"/>
    <w:rsid w:val="000557D6"/>
    <w:rsid w:val="00057463"/>
    <w:rsid w:val="00063B79"/>
    <w:rsid w:val="00065C31"/>
    <w:rsid w:val="0006699A"/>
    <w:rsid w:val="00066BA4"/>
    <w:rsid w:val="00073220"/>
    <w:rsid w:val="00074DE7"/>
    <w:rsid w:val="00074F91"/>
    <w:rsid w:val="00086B7A"/>
    <w:rsid w:val="00090DB4"/>
    <w:rsid w:val="000944D1"/>
    <w:rsid w:val="00097EA5"/>
    <w:rsid w:val="000A3192"/>
    <w:rsid w:val="000A33C4"/>
    <w:rsid w:val="000B6E27"/>
    <w:rsid w:val="000B7856"/>
    <w:rsid w:val="000C31BA"/>
    <w:rsid w:val="000C49CB"/>
    <w:rsid w:val="000C67F8"/>
    <w:rsid w:val="000D3418"/>
    <w:rsid w:val="000D7BCE"/>
    <w:rsid w:val="000E75CB"/>
    <w:rsid w:val="000F0D29"/>
    <w:rsid w:val="0010252C"/>
    <w:rsid w:val="001026D2"/>
    <w:rsid w:val="00106ACD"/>
    <w:rsid w:val="0011042F"/>
    <w:rsid w:val="00111B25"/>
    <w:rsid w:val="0011434C"/>
    <w:rsid w:val="00115DB4"/>
    <w:rsid w:val="00116705"/>
    <w:rsid w:val="0011763C"/>
    <w:rsid w:val="001207CF"/>
    <w:rsid w:val="001247C7"/>
    <w:rsid w:val="0013193E"/>
    <w:rsid w:val="001354FC"/>
    <w:rsid w:val="00135F8F"/>
    <w:rsid w:val="0014698B"/>
    <w:rsid w:val="00147E68"/>
    <w:rsid w:val="00151F65"/>
    <w:rsid w:val="001558B5"/>
    <w:rsid w:val="00155A41"/>
    <w:rsid w:val="001660C8"/>
    <w:rsid w:val="00172EC1"/>
    <w:rsid w:val="00173FAA"/>
    <w:rsid w:val="0018463A"/>
    <w:rsid w:val="001874D3"/>
    <w:rsid w:val="001A5771"/>
    <w:rsid w:val="001B6289"/>
    <w:rsid w:val="001C3156"/>
    <w:rsid w:val="001D21B5"/>
    <w:rsid w:val="001D2CC3"/>
    <w:rsid w:val="001D6AF3"/>
    <w:rsid w:val="001F13DE"/>
    <w:rsid w:val="00200852"/>
    <w:rsid w:val="0020094A"/>
    <w:rsid w:val="00201856"/>
    <w:rsid w:val="00201A13"/>
    <w:rsid w:val="00203E97"/>
    <w:rsid w:val="002050D4"/>
    <w:rsid w:val="00212D3F"/>
    <w:rsid w:val="00213B9C"/>
    <w:rsid w:val="00213D4A"/>
    <w:rsid w:val="00214951"/>
    <w:rsid w:val="00221199"/>
    <w:rsid w:val="0022345D"/>
    <w:rsid w:val="00230643"/>
    <w:rsid w:val="00243712"/>
    <w:rsid w:val="002470A9"/>
    <w:rsid w:val="00251E9A"/>
    <w:rsid w:val="00254032"/>
    <w:rsid w:val="0026238B"/>
    <w:rsid w:val="00265520"/>
    <w:rsid w:val="00266DDF"/>
    <w:rsid w:val="0027332D"/>
    <w:rsid w:val="00273AB0"/>
    <w:rsid w:val="00273BF1"/>
    <w:rsid w:val="00274577"/>
    <w:rsid w:val="00276617"/>
    <w:rsid w:val="00280911"/>
    <w:rsid w:val="0028735C"/>
    <w:rsid w:val="00290105"/>
    <w:rsid w:val="00295FF2"/>
    <w:rsid w:val="002A27CD"/>
    <w:rsid w:val="002A3429"/>
    <w:rsid w:val="002A4DAB"/>
    <w:rsid w:val="002B6D70"/>
    <w:rsid w:val="002B7645"/>
    <w:rsid w:val="002C3047"/>
    <w:rsid w:val="002C4CF7"/>
    <w:rsid w:val="002D1DA6"/>
    <w:rsid w:val="002E17EF"/>
    <w:rsid w:val="002E3DCC"/>
    <w:rsid w:val="002E7DB5"/>
    <w:rsid w:val="0031385F"/>
    <w:rsid w:val="0031683D"/>
    <w:rsid w:val="00320E79"/>
    <w:rsid w:val="0032327F"/>
    <w:rsid w:val="00326177"/>
    <w:rsid w:val="00334150"/>
    <w:rsid w:val="0033434E"/>
    <w:rsid w:val="00337693"/>
    <w:rsid w:val="00353DBD"/>
    <w:rsid w:val="003567DA"/>
    <w:rsid w:val="00356B94"/>
    <w:rsid w:val="00357C9D"/>
    <w:rsid w:val="00367211"/>
    <w:rsid w:val="0038768C"/>
    <w:rsid w:val="0039044C"/>
    <w:rsid w:val="0039166D"/>
    <w:rsid w:val="00391BEA"/>
    <w:rsid w:val="003A37D9"/>
    <w:rsid w:val="003A3FBB"/>
    <w:rsid w:val="003A4E7D"/>
    <w:rsid w:val="003A4EC3"/>
    <w:rsid w:val="003A7928"/>
    <w:rsid w:val="003C1448"/>
    <w:rsid w:val="003C1B9E"/>
    <w:rsid w:val="003C4871"/>
    <w:rsid w:val="003D677D"/>
    <w:rsid w:val="003D67C8"/>
    <w:rsid w:val="003E6E27"/>
    <w:rsid w:val="003F35AE"/>
    <w:rsid w:val="003F3B7F"/>
    <w:rsid w:val="003F761B"/>
    <w:rsid w:val="00401526"/>
    <w:rsid w:val="00410C35"/>
    <w:rsid w:val="00413C13"/>
    <w:rsid w:val="00415B3E"/>
    <w:rsid w:val="00424516"/>
    <w:rsid w:val="004275C7"/>
    <w:rsid w:val="00431F66"/>
    <w:rsid w:val="00432B50"/>
    <w:rsid w:val="00434D55"/>
    <w:rsid w:val="0043592C"/>
    <w:rsid w:val="004415B9"/>
    <w:rsid w:val="00442010"/>
    <w:rsid w:val="00445298"/>
    <w:rsid w:val="004508F1"/>
    <w:rsid w:val="00452877"/>
    <w:rsid w:val="00454573"/>
    <w:rsid w:val="00454950"/>
    <w:rsid w:val="0046237A"/>
    <w:rsid w:val="0046679A"/>
    <w:rsid w:val="00467C29"/>
    <w:rsid w:val="0047128F"/>
    <w:rsid w:val="004759D5"/>
    <w:rsid w:val="004773CB"/>
    <w:rsid w:val="00480FB4"/>
    <w:rsid w:val="00486422"/>
    <w:rsid w:val="00491AE0"/>
    <w:rsid w:val="004920AB"/>
    <w:rsid w:val="0049308B"/>
    <w:rsid w:val="00495FD2"/>
    <w:rsid w:val="004A3106"/>
    <w:rsid w:val="004A337D"/>
    <w:rsid w:val="004A6D74"/>
    <w:rsid w:val="004C2547"/>
    <w:rsid w:val="004C597F"/>
    <w:rsid w:val="004D18E9"/>
    <w:rsid w:val="004D681E"/>
    <w:rsid w:val="004E038E"/>
    <w:rsid w:val="004E437B"/>
    <w:rsid w:val="004F0169"/>
    <w:rsid w:val="004F3174"/>
    <w:rsid w:val="004F35C7"/>
    <w:rsid w:val="00501099"/>
    <w:rsid w:val="005038D5"/>
    <w:rsid w:val="005062F0"/>
    <w:rsid w:val="00506469"/>
    <w:rsid w:val="005064A2"/>
    <w:rsid w:val="0052009F"/>
    <w:rsid w:val="0052331F"/>
    <w:rsid w:val="00523503"/>
    <w:rsid w:val="00525987"/>
    <w:rsid w:val="00526104"/>
    <w:rsid w:val="00527F19"/>
    <w:rsid w:val="005360DC"/>
    <w:rsid w:val="00540663"/>
    <w:rsid w:val="0054430F"/>
    <w:rsid w:val="00545B48"/>
    <w:rsid w:val="00551C6C"/>
    <w:rsid w:val="00554EA9"/>
    <w:rsid w:val="00556DEC"/>
    <w:rsid w:val="00560504"/>
    <w:rsid w:val="005668BE"/>
    <w:rsid w:val="005779A9"/>
    <w:rsid w:val="005847DA"/>
    <w:rsid w:val="00586EA9"/>
    <w:rsid w:val="00594C5D"/>
    <w:rsid w:val="005A0EDF"/>
    <w:rsid w:val="005B111B"/>
    <w:rsid w:val="005B1C10"/>
    <w:rsid w:val="005C3E8F"/>
    <w:rsid w:val="005C72F0"/>
    <w:rsid w:val="005D01F9"/>
    <w:rsid w:val="005D035F"/>
    <w:rsid w:val="005D1F37"/>
    <w:rsid w:val="005D3783"/>
    <w:rsid w:val="005E14BB"/>
    <w:rsid w:val="005E4253"/>
    <w:rsid w:val="005E5FE5"/>
    <w:rsid w:val="00605E29"/>
    <w:rsid w:val="006071B1"/>
    <w:rsid w:val="00616D0D"/>
    <w:rsid w:val="00627B6E"/>
    <w:rsid w:val="006342EF"/>
    <w:rsid w:val="00641BF7"/>
    <w:rsid w:val="00645E51"/>
    <w:rsid w:val="006502EC"/>
    <w:rsid w:val="00651E04"/>
    <w:rsid w:val="0065451C"/>
    <w:rsid w:val="00661099"/>
    <w:rsid w:val="0066239B"/>
    <w:rsid w:val="00665E72"/>
    <w:rsid w:val="00667724"/>
    <w:rsid w:val="00671350"/>
    <w:rsid w:val="0067457F"/>
    <w:rsid w:val="006A333B"/>
    <w:rsid w:val="006A7D7D"/>
    <w:rsid w:val="006B0B4A"/>
    <w:rsid w:val="006B2426"/>
    <w:rsid w:val="006B62F3"/>
    <w:rsid w:val="006C43FB"/>
    <w:rsid w:val="006C5114"/>
    <w:rsid w:val="006D1B7E"/>
    <w:rsid w:val="006D3B57"/>
    <w:rsid w:val="006D4394"/>
    <w:rsid w:val="006E6AC4"/>
    <w:rsid w:val="006F0034"/>
    <w:rsid w:val="006F279B"/>
    <w:rsid w:val="006F673F"/>
    <w:rsid w:val="006F71F5"/>
    <w:rsid w:val="006F72DA"/>
    <w:rsid w:val="00700DF3"/>
    <w:rsid w:val="00700F5B"/>
    <w:rsid w:val="007010A5"/>
    <w:rsid w:val="0070370F"/>
    <w:rsid w:val="0070450E"/>
    <w:rsid w:val="00711F9A"/>
    <w:rsid w:val="0072367A"/>
    <w:rsid w:val="00724668"/>
    <w:rsid w:val="0073298E"/>
    <w:rsid w:val="00735666"/>
    <w:rsid w:val="007402A5"/>
    <w:rsid w:val="00741BCE"/>
    <w:rsid w:val="00744198"/>
    <w:rsid w:val="007458B7"/>
    <w:rsid w:val="007463ED"/>
    <w:rsid w:val="00756334"/>
    <w:rsid w:val="00762328"/>
    <w:rsid w:val="00766146"/>
    <w:rsid w:val="00767CC7"/>
    <w:rsid w:val="00781F9C"/>
    <w:rsid w:val="007856B0"/>
    <w:rsid w:val="0078730D"/>
    <w:rsid w:val="00795015"/>
    <w:rsid w:val="007964D3"/>
    <w:rsid w:val="007A0811"/>
    <w:rsid w:val="007A2C53"/>
    <w:rsid w:val="007A3663"/>
    <w:rsid w:val="007A368B"/>
    <w:rsid w:val="007A3BDC"/>
    <w:rsid w:val="007B0C61"/>
    <w:rsid w:val="007C0666"/>
    <w:rsid w:val="007C1EB1"/>
    <w:rsid w:val="007C56BC"/>
    <w:rsid w:val="007C6C89"/>
    <w:rsid w:val="007C7A51"/>
    <w:rsid w:val="007E2391"/>
    <w:rsid w:val="007E615B"/>
    <w:rsid w:val="007E6589"/>
    <w:rsid w:val="007F1CEE"/>
    <w:rsid w:val="007F3EA5"/>
    <w:rsid w:val="007F4CCC"/>
    <w:rsid w:val="007F6198"/>
    <w:rsid w:val="0080046E"/>
    <w:rsid w:val="0080081F"/>
    <w:rsid w:val="0080686F"/>
    <w:rsid w:val="008071F8"/>
    <w:rsid w:val="00814668"/>
    <w:rsid w:val="00814A2A"/>
    <w:rsid w:val="00815866"/>
    <w:rsid w:val="008158CF"/>
    <w:rsid w:val="00817FC1"/>
    <w:rsid w:val="00820031"/>
    <w:rsid w:val="00821573"/>
    <w:rsid w:val="00824266"/>
    <w:rsid w:val="00826B01"/>
    <w:rsid w:val="008328A5"/>
    <w:rsid w:val="00835B93"/>
    <w:rsid w:val="0084015C"/>
    <w:rsid w:val="00843F1D"/>
    <w:rsid w:val="00845F49"/>
    <w:rsid w:val="00855A4B"/>
    <w:rsid w:val="0086068D"/>
    <w:rsid w:val="00871095"/>
    <w:rsid w:val="0088135F"/>
    <w:rsid w:val="00886DC6"/>
    <w:rsid w:val="008872BF"/>
    <w:rsid w:val="008879EA"/>
    <w:rsid w:val="008A0C51"/>
    <w:rsid w:val="008A27B8"/>
    <w:rsid w:val="008A2A4D"/>
    <w:rsid w:val="008A4389"/>
    <w:rsid w:val="008A7E49"/>
    <w:rsid w:val="008B3ECC"/>
    <w:rsid w:val="008C137F"/>
    <w:rsid w:val="008C2857"/>
    <w:rsid w:val="008C2F8C"/>
    <w:rsid w:val="008D2C30"/>
    <w:rsid w:val="008D3A56"/>
    <w:rsid w:val="008D3B62"/>
    <w:rsid w:val="008D525C"/>
    <w:rsid w:val="008E5E0A"/>
    <w:rsid w:val="008E77D8"/>
    <w:rsid w:val="008F298B"/>
    <w:rsid w:val="008F3050"/>
    <w:rsid w:val="008F341B"/>
    <w:rsid w:val="008F3774"/>
    <w:rsid w:val="00901BF9"/>
    <w:rsid w:val="00902B35"/>
    <w:rsid w:val="00911ABF"/>
    <w:rsid w:val="009133D5"/>
    <w:rsid w:val="00913F07"/>
    <w:rsid w:val="00915CD0"/>
    <w:rsid w:val="0091620F"/>
    <w:rsid w:val="0091653E"/>
    <w:rsid w:val="00916951"/>
    <w:rsid w:val="00923F57"/>
    <w:rsid w:val="00932BF7"/>
    <w:rsid w:val="009355CD"/>
    <w:rsid w:val="00943D83"/>
    <w:rsid w:val="0094566B"/>
    <w:rsid w:val="00950511"/>
    <w:rsid w:val="00961C9E"/>
    <w:rsid w:val="0096361C"/>
    <w:rsid w:val="00965598"/>
    <w:rsid w:val="00973B20"/>
    <w:rsid w:val="00976433"/>
    <w:rsid w:val="009772E2"/>
    <w:rsid w:val="00982E70"/>
    <w:rsid w:val="00990EE7"/>
    <w:rsid w:val="00994FE4"/>
    <w:rsid w:val="009A0C00"/>
    <w:rsid w:val="009A2E07"/>
    <w:rsid w:val="009A6A60"/>
    <w:rsid w:val="009B20E9"/>
    <w:rsid w:val="009B5720"/>
    <w:rsid w:val="009B7993"/>
    <w:rsid w:val="009B7A85"/>
    <w:rsid w:val="009C0F6E"/>
    <w:rsid w:val="009D4014"/>
    <w:rsid w:val="009D4DA5"/>
    <w:rsid w:val="009E2FE5"/>
    <w:rsid w:val="009E36F0"/>
    <w:rsid w:val="009E54F6"/>
    <w:rsid w:val="009F2614"/>
    <w:rsid w:val="00A01361"/>
    <w:rsid w:val="00A01D87"/>
    <w:rsid w:val="00A039B6"/>
    <w:rsid w:val="00A05CEB"/>
    <w:rsid w:val="00A066F7"/>
    <w:rsid w:val="00A071D4"/>
    <w:rsid w:val="00A10A24"/>
    <w:rsid w:val="00A148FD"/>
    <w:rsid w:val="00A149DF"/>
    <w:rsid w:val="00A21405"/>
    <w:rsid w:val="00A22AB8"/>
    <w:rsid w:val="00A24AE1"/>
    <w:rsid w:val="00A329B4"/>
    <w:rsid w:val="00A36F5A"/>
    <w:rsid w:val="00A37042"/>
    <w:rsid w:val="00A400ED"/>
    <w:rsid w:val="00A40A3C"/>
    <w:rsid w:val="00A440CF"/>
    <w:rsid w:val="00A44555"/>
    <w:rsid w:val="00A472D7"/>
    <w:rsid w:val="00A54E2A"/>
    <w:rsid w:val="00A552B3"/>
    <w:rsid w:val="00A67C71"/>
    <w:rsid w:val="00A72D18"/>
    <w:rsid w:val="00A77F91"/>
    <w:rsid w:val="00A850B6"/>
    <w:rsid w:val="00A9191C"/>
    <w:rsid w:val="00A943E8"/>
    <w:rsid w:val="00A9571F"/>
    <w:rsid w:val="00AA0699"/>
    <w:rsid w:val="00AA1F45"/>
    <w:rsid w:val="00AB2A84"/>
    <w:rsid w:val="00AB4221"/>
    <w:rsid w:val="00AB4BC8"/>
    <w:rsid w:val="00AB6E27"/>
    <w:rsid w:val="00AC150D"/>
    <w:rsid w:val="00AC4282"/>
    <w:rsid w:val="00AC5ED1"/>
    <w:rsid w:val="00AD1186"/>
    <w:rsid w:val="00AD19E4"/>
    <w:rsid w:val="00AD388C"/>
    <w:rsid w:val="00AD498F"/>
    <w:rsid w:val="00AE37A0"/>
    <w:rsid w:val="00AE3F3A"/>
    <w:rsid w:val="00AE3F84"/>
    <w:rsid w:val="00AE6941"/>
    <w:rsid w:val="00AF1734"/>
    <w:rsid w:val="00AF377F"/>
    <w:rsid w:val="00AF4CCE"/>
    <w:rsid w:val="00B023AE"/>
    <w:rsid w:val="00B045AF"/>
    <w:rsid w:val="00B0516C"/>
    <w:rsid w:val="00B10E32"/>
    <w:rsid w:val="00B115AA"/>
    <w:rsid w:val="00B1209E"/>
    <w:rsid w:val="00B12FE7"/>
    <w:rsid w:val="00B30F6C"/>
    <w:rsid w:val="00B3343E"/>
    <w:rsid w:val="00B41330"/>
    <w:rsid w:val="00B4727E"/>
    <w:rsid w:val="00B567B5"/>
    <w:rsid w:val="00B63EC5"/>
    <w:rsid w:val="00B6730C"/>
    <w:rsid w:val="00B7197C"/>
    <w:rsid w:val="00B72081"/>
    <w:rsid w:val="00B813A9"/>
    <w:rsid w:val="00B8339B"/>
    <w:rsid w:val="00B877AE"/>
    <w:rsid w:val="00B94510"/>
    <w:rsid w:val="00B94780"/>
    <w:rsid w:val="00BA1036"/>
    <w:rsid w:val="00BA1860"/>
    <w:rsid w:val="00BA3288"/>
    <w:rsid w:val="00BB209C"/>
    <w:rsid w:val="00BB4D8A"/>
    <w:rsid w:val="00BB5D79"/>
    <w:rsid w:val="00BB64CE"/>
    <w:rsid w:val="00BC3213"/>
    <w:rsid w:val="00BC45FC"/>
    <w:rsid w:val="00BD4D91"/>
    <w:rsid w:val="00BE5816"/>
    <w:rsid w:val="00C077F5"/>
    <w:rsid w:val="00C07E92"/>
    <w:rsid w:val="00C10A15"/>
    <w:rsid w:val="00C125B9"/>
    <w:rsid w:val="00C17171"/>
    <w:rsid w:val="00C2094C"/>
    <w:rsid w:val="00C24179"/>
    <w:rsid w:val="00C253A4"/>
    <w:rsid w:val="00C312AE"/>
    <w:rsid w:val="00C34C2C"/>
    <w:rsid w:val="00C35C4A"/>
    <w:rsid w:val="00C51077"/>
    <w:rsid w:val="00C516EC"/>
    <w:rsid w:val="00C658BD"/>
    <w:rsid w:val="00C67D07"/>
    <w:rsid w:val="00C714B6"/>
    <w:rsid w:val="00C71BA0"/>
    <w:rsid w:val="00C7251B"/>
    <w:rsid w:val="00C73445"/>
    <w:rsid w:val="00C7482D"/>
    <w:rsid w:val="00C84600"/>
    <w:rsid w:val="00C95049"/>
    <w:rsid w:val="00C97120"/>
    <w:rsid w:val="00CA2276"/>
    <w:rsid w:val="00CA62A4"/>
    <w:rsid w:val="00CA6F23"/>
    <w:rsid w:val="00CB14AF"/>
    <w:rsid w:val="00CB2597"/>
    <w:rsid w:val="00CC3D49"/>
    <w:rsid w:val="00CC5819"/>
    <w:rsid w:val="00CC7930"/>
    <w:rsid w:val="00CD058F"/>
    <w:rsid w:val="00CD76A7"/>
    <w:rsid w:val="00CD78EC"/>
    <w:rsid w:val="00CE0B10"/>
    <w:rsid w:val="00CE1BCD"/>
    <w:rsid w:val="00CE5D4B"/>
    <w:rsid w:val="00CF252F"/>
    <w:rsid w:val="00CF498E"/>
    <w:rsid w:val="00D123D0"/>
    <w:rsid w:val="00D1393C"/>
    <w:rsid w:val="00D2120A"/>
    <w:rsid w:val="00D2278D"/>
    <w:rsid w:val="00D41198"/>
    <w:rsid w:val="00D42823"/>
    <w:rsid w:val="00D4425C"/>
    <w:rsid w:val="00D50232"/>
    <w:rsid w:val="00D54633"/>
    <w:rsid w:val="00D54CEA"/>
    <w:rsid w:val="00D62AE9"/>
    <w:rsid w:val="00D635F0"/>
    <w:rsid w:val="00D710DA"/>
    <w:rsid w:val="00D7362E"/>
    <w:rsid w:val="00D75BE2"/>
    <w:rsid w:val="00D7733D"/>
    <w:rsid w:val="00D77438"/>
    <w:rsid w:val="00D80190"/>
    <w:rsid w:val="00D82B60"/>
    <w:rsid w:val="00D852CF"/>
    <w:rsid w:val="00D8643B"/>
    <w:rsid w:val="00D97CFD"/>
    <w:rsid w:val="00DA1E19"/>
    <w:rsid w:val="00DA2111"/>
    <w:rsid w:val="00DA2BE7"/>
    <w:rsid w:val="00DA2CDD"/>
    <w:rsid w:val="00DB04D1"/>
    <w:rsid w:val="00DB3308"/>
    <w:rsid w:val="00DB33B2"/>
    <w:rsid w:val="00DC134F"/>
    <w:rsid w:val="00DC4079"/>
    <w:rsid w:val="00DC65C3"/>
    <w:rsid w:val="00DC725B"/>
    <w:rsid w:val="00DD0314"/>
    <w:rsid w:val="00DD12FA"/>
    <w:rsid w:val="00DE4360"/>
    <w:rsid w:val="00DE4A70"/>
    <w:rsid w:val="00DE5508"/>
    <w:rsid w:val="00DE640D"/>
    <w:rsid w:val="00DF5595"/>
    <w:rsid w:val="00E01DC9"/>
    <w:rsid w:val="00E20898"/>
    <w:rsid w:val="00E24C13"/>
    <w:rsid w:val="00E27B1B"/>
    <w:rsid w:val="00E3524A"/>
    <w:rsid w:val="00E36220"/>
    <w:rsid w:val="00E45FB6"/>
    <w:rsid w:val="00E47AE5"/>
    <w:rsid w:val="00E50563"/>
    <w:rsid w:val="00E50DAA"/>
    <w:rsid w:val="00E56E31"/>
    <w:rsid w:val="00E70900"/>
    <w:rsid w:val="00E807EB"/>
    <w:rsid w:val="00E83AF1"/>
    <w:rsid w:val="00E85EA7"/>
    <w:rsid w:val="00E875B5"/>
    <w:rsid w:val="00E9093B"/>
    <w:rsid w:val="00E92AF9"/>
    <w:rsid w:val="00E943D2"/>
    <w:rsid w:val="00E953E7"/>
    <w:rsid w:val="00E96B84"/>
    <w:rsid w:val="00EA1D9E"/>
    <w:rsid w:val="00EB383F"/>
    <w:rsid w:val="00EB73E0"/>
    <w:rsid w:val="00EC45C5"/>
    <w:rsid w:val="00EC7613"/>
    <w:rsid w:val="00ED1074"/>
    <w:rsid w:val="00ED7BD8"/>
    <w:rsid w:val="00EE1215"/>
    <w:rsid w:val="00EE17AF"/>
    <w:rsid w:val="00EF0B1D"/>
    <w:rsid w:val="00EF4879"/>
    <w:rsid w:val="00EF5D0B"/>
    <w:rsid w:val="00F01F92"/>
    <w:rsid w:val="00F107EB"/>
    <w:rsid w:val="00F1319C"/>
    <w:rsid w:val="00F15835"/>
    <w:rsid w:val="00F20AA7"/>
    <w:rsid w:val="00F21967"/>
    <w:rsid w:val="00F266A5"/>
    <w:rsid w:val="00F303F8"/>
    <w:rsid w:val="00F328A7"/>
    <w:rsid w:val="00F4173D"/>
    <w:rsid w:val="00F4219A"/>
    <w:rsid w:val="00F4647F"/>
    <w:rsid w:val="00F47D04"/>
    <w:rsid w:val="00F54AC7"/>
    <w:rsid w:val="00F578F3"/>
    <w:rsid w:val="00F6268D"/>
    <w:rsid w:val="00F72882"/>
    <w:rsid w:val="00F745AD"/>
    <w:rsid w:val="00F7489E"/>
    <w:rsid w:val="00F75F00"/>
    <w:rsid w:val="00F76BD3"/>
    <w:rsid w:val="00F76D8C"/>
    <w:rsid w:val="00F76DDA"/>
    <w:rsid w:val="00F81ADD"/>
    <w:rsid w:val="00F82545"/>
    <w:rsid w:val="00F854C1"/>
    <w:rsid w:val="00F94388"/>
    <w:rsid w:val="00FA1687"/>
    <w:rsid w:val="00FA4CF9"/>
    <w:rsid w:val="00FB32A9"/>
    <w:rsid w:val="00FB492C"/>
    <w:rsid w:val="00FB7495"/>
    <w:rsid w:val="00FC166C"/>
    <w:rsid w:val="00FC4D36"/>
    <w:rsid w:val="00FC4DAF"/>
    <w:rsid w:val="00FC6A12"/>
    <w:rsid w:val="00FD11D9"/>
    <w:rsid w:val="00FD2864"/>
    <w:rsid w:val="00FE13E4"/>
    <w:rsid w:val="00FE39B7"/>
    <w:rsid w:val="00FE45B5"/>
    <w:rsid w:val="00FF2078"/>
    <w:rsid w:val="00FF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E0202C"/>
  <w15:chartTrackingRefBased/>
  <w15:docId w15:val="{1BAE058C-FF1C-8440-853A-1808FE90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815866"/>
    <w:pPr>
      <w:ind w:left="720"/>
      <w:contextualSpacing/>
    </w:pPr>
  </w:style>
  <w:style w:type="character" w:styleId="Hyperlink">
    <w:name w:val="Hyperlink"/>
    <w:uiPriority w:val="99"/>
    <w:unhideWhenUsed/>
    <w:rsid w:val="007B0C61"/>
    <w:rPr>
      <w:color w:val="0000FF"/>
      <w:u w:val="single"/>
    </w:rPr>
  </w:style>
  <w:style w:type="character" w:customStyle="1" w:styleId="UnresolvedMention1">
    <w:name w:val="Unresolved Mention1"/>
    <w:uiPriority w:val="99"/>
    <w:semiHidden/>
    <w:unhideWhenUsed/>
    <w:rsid w:val="002E3DCC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32327F"/>
    <w:rPr>
      <w:color w:val="954F72"/>
      <w:u w:val="single"/>
    </w:rPr>
  </w:style>
  <w:style w:type="character" w:styleId="CommentReference">
    <w:name w:val="annotation reference"/>
    <w:uiPriority w:val="99"/>
    <w:semiHidden/>
    <w:unhideWhenUsed/>
    <w:rsid w:val="00FB32A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32A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32A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32A9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FB32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32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B32A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F3E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F317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46237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7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3.png"/><Relationship Id="rId3" Type="http://schemas.openxmlformats.org/officeDocument/2006/relationships/settings" Target="settings.xml"/><Relationship Id="rId42" Type="http://schemas.openxmlformats.org/officeDocument/2006/relationships/image" Target="media/image31.png"/><Relationship Id="rId38" Type="http://schemas.openxmlformats.org/officeDocument/2006/relationships/image" Target="media/image2.png"/><Relationship Id="rId12" Type="http://schemas.openxmlformats.org/officeDocument/2006/relationships/image" Target="media/image20.png"/><Relationship Id="rId2" Type="http://schemas.openxmlformats.org/officeDocument/2006/relationships/styles" Target="styles.xml"/><Relationship Id="rId41" Type="http://schemas.openxmlformats.org/officeDocument/2006/relationships/image" Target="media/image5.png"/><Relationship Id="rId1" Type="http://schemas.openxmlformats.org/officeDocument/2006/relationships/numbering" Target="numbering.xml"/><Relationship Id="rId37" Type="http://schemas.openxmlformats.org/officeDocument/2006/relationships/image" Target="media/image27.png"/><Relationship Id="rId40" Type="http://schemas.openxmlformats.org/officeDocument/2006/relationships/image" Target="media/image4.png"/><Relationship Id="rId5" Type="http://schemas.openxmlformats.org/officeDocument/2006/relationships/image" Target="media/image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cornis/Documents/TBAS%20Docs/Tutorial%204/Tutorial4/tbas_tutorial4_1-22-2020_FIN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tbas_tutorial4_1-22-2020_FINAL.dotx</Template>
  <TotalTime>8</TotalTime>
  <Pages>4</Pages>
  <Words>4</Words>
  <Characters>1051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Links>
    <vt:vector size="36" baseType="variant">
      <vt:variant>
        <vt:i4>7667761</vt:i4>
      </vt:variant>
      <vt:variant>
        <vt:i4>15</vt:i4>
      </vt:variant>
      <vt:variant>
        <vt:i4>0</vt:i4>
      </vt:variant>
      <vt:variant>
        <vt:i4>5</vt:i4>
      </vt:variant>
      <vt:variant>
        <vt:lpwstr>https://tbas.hpc.ncsu.edu/start</vt:lpwstr>
      </vt:variant>
      <vt:variant>
        <vt:lpwstr/>
      </vt:variant>
      <vt:variant>
        <vt:i4>1179712</vt:i4>
      </vt:variant>
      <vt:variant>
        <vt:i4>12</vt:i4>
      </vt:variant>
      <vt:variant>
        <vt:i4>0</vt:i4>
      </vt:variant>
      <vt:variant>
        <vt:i4>5</vt:i4>
      </vt:variant>
      <vt:variant>
        <vt:lpwstr>https://www.ncbi.nlm.nih.gov/pmc/articles/PMC4510271/</vt:lpwstr>
      </vt:variant>
      <vt:variant>
        <vt:lpwstr/>
      </vt:variant>
      <vt:variant>
        <vt:i4>2883630</vt:i4>
      </vt:variant>
      <vt:variant>
        <vt:i4>9</vt:i4>
      </vt:variant>
      <vt:variant>
        <vt:i4>0</vt:i4>
      </vt:variant>
      <vt:variant>
        <vt:i4>5</vt:i4>
      </vt:variant>
      <vt:variant>
        <vt:lpwstr>https://www.treebase.org/treebase-web/search/downloadANexusFile.html?id=16754&amp;treeid=79968</vt:lpwstr>
      </vt:variant>
      <vt:variant>
        <vt:lpwstr/>
      </vt:variant>
      <vt:variant>
        <vt:i4>4194374</vt:i4>
      </vt:variant>
      <vt:variant>
        <vt:i4>6</vt:i4>
      </vt:variant>
      <vt:variant>
        <vt:i4>0</vt:i4>
      </vt:variant>
      <vt:variant>
        <vt:i4>5</vt:i4>
      </vt:variant>
      <vt:variant>
        <vt:lpwstr>http://purl.org/phylo/treebase/phylows/tree/TB2:Tr79968?format=nexus</vt:lpwstr>
      </vt:variant>
      <vt:variant>
        <vt:lpwstr/>
      </vt:variant>
      <vt:variant>
        <vt:i4>5111888</vt:i4>
      </vt:variant>
      <vt:variant>
        <vt:i4>3</vt:i4>
      </vt:variant>
      <vt:variant>
        <vt:i4>0</vt:i4>
      </vt:variant>
      <vt:variant>
        <vt:i4>5</vt:i4>
      </vt:variant>
      <vt:variant>
        <vt:lpwstr>https://www.treebase.org/treebase-web/search/studySearch.html</vt:lpwstr>
      </vt:variant>
      <vt:variant>
        <vt:lpwstr/>
      </vt:variant>
      <vt:variant>
        <vt:i4>5111888</vt:i4>
      </vt:variant>
      <vt:variant>
        <vt:i4>0</vt:i4>
      </vt:variant>
      <vt:variant>
        <vt:i4>0</vt:i4>
      </vt:variant>
      <vt:variant>
        <vt:i4>5</vt:i4>
      </vt:variant>
      <vt:variant>
        <vt:lpwstr>https://www.treebase.org/treebase-web/search/studySearch.html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Cornish</dc:creator>
  <cp:keywords/>
  <dc:description/>
  <cp:lastModifiedBy>Ignazio Carbone</cp:lastModifiedBy>
  <cp:revision>4</cp:revision>
  <cp:lastPrinted>2019-06-01T18:29:00Z</cp:lastPrinted>
  <dcterms:created xsi:type="dcterms:W3CDTF">2020-02-26T16:03:00Z</dcterms:created>
  <dcterms:modified xsi:type="dcterms:W3CDTF">2020-02-26T16:12:00Z</dcterms:modified>
</cp:coreProperties>
</file>